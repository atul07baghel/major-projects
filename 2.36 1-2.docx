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56D67" w14:textId="5E1D209C" w:rsidR="00C264CE" w:rsidRDefault="007926E3" w:rsidP="009D420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78EE12" wp14:editId="3F1F873F">
                <wp:simplePos x="0" y="0"/>
                <wp:positionH relativeFrom="column">
                  <wp:posOffset>154940</wp:posOffset>
                </wp:positionH>
                <wp:positionV relativeFrom="paragraph">
                  <wp:posOffset>6470015</wp:posOffset>
                </wp:positionV>
                <wp:extent cx="6115685" cy="2540000"/>
                <wp:effectExtent l="0" t="0" r="0" b="0"/>
                <wp:wrapNone/>
                <wp:docPr id="66597896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685" cy="25400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15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200E3" id="Rectangle 10" o:spid="_x0000_s1026" style="position:absolute;margin-left:12.2pt;margin-top:509.45pt;width:481.55pt;height:20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" stroked="f" strokecolor="#09101d [48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1319B9" wp14:editId="4689A970">
                <wp:simplePos x="0" y="0"/>
                <wp:positionH relativeFrom="column">
                  <wp:posOffset>615950</wp:posOffset>
                </wp:positionH>
                <wp:positionV relativeFrom="paragraph">
                  <wp:posOffset>1466850</wp:posOffset>
                </wp:positionV>
                <wp:extent cx="5411470" cy="4632697"/>
                <wp:effectExtent l="0" t="0" r="17780" b="15875"/>
                <wp:wrapNone/>
                <wp:docPr id="1380521831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11470" cy="4632697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80FD5" id="Rectangle 9" o:spid="_x0000_s1026" style="position:absolute;margin-left:48.5pt;margin-top:115.5pt;width:426.1pt;height:36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" strokecolor="#09101d [484]" strokeweight="1pt">
                <v:fill r:id="rId9" o:title="" recolor="t" rotate="t" type="frame"/>
                <v:path arrowok="t"/>
                <o:lock v:ext="edit" aspectratio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5DFE93" wp14:editId="12C2D3E4">
                <wp:simplePos x="0" y="0"/>
                <wp:positionH relativeFrom="column">
                  <wp:posOffset>1419225</wp:posOffset>
                </wp:positionH>
                <wp:positionV relativeFrom="paragraph">
                  <wp:posOffset>1102995</wp:posOffset>
                </wp:positionV>
                <wp:extent cx="5208270" cy="317500"/>
                <wp:effectExtent l="0" t="0" r="0" b="6350"/>
                <wp:wrapNone/>
                <wp:docPr id="105553935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2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3EE3ED06" w14:textId="57478694" w:rsidR="007926E3" w:rsidRPr="007926E3" w:rsidRDefault="007926E3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WB 2.36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DFE9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11.75pt;margin-top:86.85pt;width:410.1pt;height: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" filled="f" stroked="f" strokeweight=".5pt">
                <v:fill o:detectmouseclick="t"/>
                <v:textbox>
                  <w:txbxContent>
                    <w:p w14:paraId="3EE3ED06" w14:textId="57478694" w:rsidR="007926E3" w:rsidRPr="007926E3" w:rsidRDefault="007926E3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WB 2.36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44583F" wp14:editId="2B0553EF">
                <wp:simplePos x="0" y="0"/>
                <wp:positionH relativeFrom="column">
                  <wp:posOffset>-171450</wp:posOffset>
                </wp:positionH>
                <wp:positionV relativeFrom="paragraph">
                  <wp:posOffset>1093470</wp:posOffset>
                </wp:positionV>
                <wp:extent cx="1247775" cy="317500"/>
                <wp:effectExtent l="0" t="0" r="0" b="6350"/>
                <wp:wrapNone/>
                <wp:docPr id="20345324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05C50E65" w14:textId="0671B80B" w:rsidR="007926E3" w:rsidRPr="007926E3" w:rsidRDefault="007926E3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Sample 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4583F" id="Text Box 7" o:spid="_x0000_s1027" type="#_x0000_t202" style="position:absolute;margin-left:-13.5pt;margin-top:86.1pt;width:98.25pt;height: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" filled="f" stroked="f" strokeweight=".5pt">
                <v:fill o:detectmouseclick="t"/>
                <v:textbox>
                  <w:txbxContent>
                    <w:p w14:paraId="05C50E65" w14:textId="0671B80B" w:rsidR="007926E3" w:rsidRPr="007926E3" w:rsidRDefault="007926E3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Sample Name: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F6D1F2" wp14:editId="573F806A">
                <wp:simplePos x="0" y="0"/>
                <wp:positionH relativeFrom="column">
                  <wp:posOffset>1409700</wp:posOffset>
                </wp:positionH>
                <wp:positionV relativeFrom="paragraph">
                  <wp:posOffset>817245</wp:posOffset>
                </wp:positionV>
                <wp:extent cx="5191125" cy="317500"/>
                <wp:effectExtent l="0" t="0" r="0" b="6350"/>
                <wp:wrapNone/>
                <wp:docPr id="130231872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5DBE13CE" w14:textId="3A2E44D0" w:rsidR="007926E3" w:rsidRPr="007926E3" w:rsidRDefault="007926E3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10/9/2025 11:07:51 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6D1F2" id="Text Box 6" o:spid="_x0000_s1028" type="#_x0000_t202" style="position:absolute;margin-left:111pt;margin-top:64.35pt;width:408.75pt;height: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" filled="f" stroked="f" strokeweight=".5pt">
                <v:fill o:detectmouseclick="t"/>
                <v:textbox>
                  <w:txbxContent>
                    <w:p w14:paraId="5DBE13CE" w14:textId="3A2E44D0" w:rsidR="007926E3" w:rsidRPr="007926E3" w:rsidRDefault="007926E3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10/9/2025 11:07:51 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50FCE" wp14:editId="5A7CDC6C">
                <wp:simplePos x="0" y="0"/>
                <wp:positionH relativeFrom="column">
                  <wp:posOffset>-190500</wp:posOffset>
                </wp:positionH>
                <wp:positionV relativeFrom="paragraph">
                  <wp:posOffset>817245</wp:posOffset>
                </wp:positionV>
                <wp:extent cx="1247775" cy="317500"/>
                <wp:effectExtent l="0" t="0" r="0" b="6350"/>
                <wp:wrapNone/>
                <wp:docPr id="20163305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3AA56B83" w14:textId="0320F454" w:rsidR="007926E3" w:rsidRPr="007926E3" w:rsidRDefault="007926E3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Creation: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50FCE" id="Text Box 5" o:spid="_x0000_s1029" type="#_x0000_t202" style="position:absolute;margin-left:-15pt;margin-top:64.35pt;width:98.25pt;height: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" filled="f" stroked="f" strokeweight=".5pt">
                <v:fill o:detectmouseclick="t"/>
                <v:textbox>
                  <w:txbxContent>
                    <w:p w14:paraId="3AA56B83" w14:textId="0320F454" w:rsidR="007926E3" w:rsidRPr="007926E3" w:rsidRDefault="007926E3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Creation: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F2295" wp14:editId="151616BB">
                <wp:simplePos x="0" y="0"/>
                <wp:positionH relativeFrom="column">
                  <wp:posOffset>1400175</wp:posOffset>
                </wp:positionH>
                <wp:positionV relativeFrom="paragraph">
                  <wp:posOffset>560070</wp:posOffset>
                </wp:positionV>
                <wp:extent cx="5246370" cy="317500"/>
                <wp:effectExtent l="0" t="0" r="0" b="6350"/>
                <wp:wrapNone/>
                <wp:docPr id="20845765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3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2D28401F" w14:textId="0B72CBCB" w:rsidR="007926E3" w:rsidRPr="007926E3" w:rsidRDefault="007926E3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IIT Indore 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F2295" id="Text Box 4" o:spid="_x0000_s1030" type="#_x0000_t202" style="position:absolute;margin-left:110.25pt;margin-top:44.1pt;width:413.1pt;height: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" filled="f" stroked="f" strokeweight=".5pt">
                <v:fill o:detectmouseclick="t"/>
                <v:textbox>
                  <w:txbxContent>
                    <w:p w14:paraId="2D28401F" w14:textId="0B72CBCB" w:rsidR="007926E3" w:rsidRPr="007926E3" w:rsidRDefault="007926E3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IIT Indore SIC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D4E69" wp14:editId="79D72FB0">
                <wp:simplePos x="0" y="0"/>
                <wp:positionH relativeFrom="column">
                  <wp:posOffset>-190500</wp:posOffset>
                </wp:positionH>
                <wp:positionV relativeFrom="paragraph">
                  <wp:posOffset>560070</wp:posOffset>
                </wp:positionV>
                <wp:extent cx="1247775" cy="317500"/>
                <wp:effectExtent l="0" t="0" r="0" b="6350"/>
                <wp:wrapNone/>
                <wp:docPr id="16827924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6A62996B" w14:textId="4F4D6FEB" w:rsidR="007926E3" w:rsidRPr="007926E3" w:rsidRDefault="007926E3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Author: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4E69" id="Text Box 3" o:spid="_x0000_s1031" type="#_x0000_t202" style="position:absolute;margin-left:-15pt;margin-top:44.1pt;width:98.25pt;height: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" filled="f" stroked="f" strokeweight=".5pt">
                <v:fill o:detectmouseclick="t"/>
                <v:textbox>
                  <w:txbxContent>
                    <w:p w14:paraId="6A62996B" w14:textId="4F4D6FEB" w:rsidR="007926E3" w:rsidRPr="007926E3" w:rsidRDefault="007926E3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Author: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9794CA" wp14:editId="52110880">
                <wp:simplePos x="0" y="0"/>
                <wp:positionH relativeFrom="column">
                  <wp:posOffset>-99695</wp:posOffset>
                </wp:positionH>
                <wp:positionV relativeFrom="paragraph">
                  <wp:posOffset>241300</wp:posOffset>
                </wp:positionV>
                <wp:extent cx="6731000" cy="330200"/>
                <wp:effectExtent l="0" t="0" r="0" b="0"/>
                <wp:wrapNone/>
                <wp:docPr id="14456197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0" cy="330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B9BD5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76487062" w14:textId="02C60DA2" w:rsidR="007926E3" w:rsidRPr="007926E3" w:rsidRDefault="007926E3" w:rsidP="007926E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  <w:t>Mahaveer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794CA" id="Text Box 2" o:spid="_x0000_s1032" type="#_x0000_t202" style="position:absolute;margin-left:-7.85pt;margin-top:19pt;width:530pt;height:2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" fillcolor="#5b9bd5" stroked="f" strokeweight=".5pt">
                <v:fill rotate="t" angle="90" focus="100%" type="gradient"/>
                <v:textbox>
                  <w:txbxContent>
                    <w:p w14:paraId="76487062" w14:textId="02C60DA2" w:rsidR="007926E3" w:rsidRPr="007926E3" w:rsidRDefault="007926E3" w:rsidP="007926E3">
                      <w:pPr>
                        <w:jc w:val="center"/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  <w:t>Mahaveer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4BF9B6" wp14:editId="71566B19">
                <wp:simplePos x="0" y="0"/>
                <wp:positionH relativeFrom="column">
                  <wp:posOffset>-99695</wp:posOffset>
                </wp:positionH>
                <wp:positionV relativeFrom="paragraph">
                  <wp:posOffset>-266700</wp:posOffset>
                </wp:positionV>
                <wp:extent cx="6350000" cy="457200"/>
                <wp:effectExtent l="0" t="0" r="0" b="0"/>
                <wp:wrapNone/>
                <wp:docPr id="3405287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3C7FBE7D" w14:textId="7918AD4A" w:rsidR="007926E3" w:rsidRPr="007926E3" w:rsidRDefault="007926E3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  <w:t xml:space="preserve">EDAX APEX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F9B6" id="Text Box 1" o:spid="_x0000_s1033" type="#_x0000_t202" style="position:absolute;margin-left:-7.85pt;margin-top:-21pt;width:500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" filled="f" stroked="f" strokeweight=".5pt">
                <v:fill o:detectmouseclick="t"/>
                <v:textbox>
                  <w:txbxContent>
                    <w:p w14:paraId="3C7FBE7D" w14:textId="7918AD4A" w:rsidR="007926E3" w:rsidRPr="007926E3" w:rsidRDefault="007926E3">
                      <w:pP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  <w:t xml:space="preserve">EDAX APEX </w:t>
                      </w:r>
                    </w:p>
                  </w:txbxContent>
                </v:textbox>
              </v:shape>
            </w:pict>
          </mc:Fallback>
        </mc:AlternateContent>
      </w:r>
    </w:p>
    <w:p w14:paraId="00F2D8D2" w14:textId="7B4541C2" w:rsidR="007926E3" w:rsidRDefault="007926E3" w:rsidP="009D4204"/>
    <w:p w14:paraId="2AF8B0E1" w14:textId="77777777" w:rsidR="007926E3" w:rsidRDefault="007926E3">
      <w:r>
        <w:br w:type="page"/>
      </w:r>
    </w:p>
    <w:p w14:paraId="017DF02D" w14:textId="77777777" w:rsidR="007926E3" w:rsidRPr="009D4204" w:rsidRDefault="007926E3" w:rsidP="009D42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77BD1" wp14:editId="2A577750">
                <wp:simplePos x="0" y="0"/>
                <wp:positionH relativeFrom="column">
                  <wp:posOffset>-99695</wp:posOffset>
                </wp:positionH>
                <wp:positionV relativeFrom="paragraph">
                  <wp:posOffset>241300</wp:posOffset>
                </wp:positionV>
                <wp:extent cx="6731000" cy="330200"/>
                <wp:effectExtent l="0" t="0" r="0" b="0"/>
                <wp:wrapNone/>
                <wp:docPr id="31693333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0" cy="330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B9BD5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6FCF71D0" w14:textId="69328CE1" w:rsidR="007926E3" w:rsidRPr="007926E3" w:rsidRDefault="007926E3" w:rsidP="007926E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  <w:t>Mahaveer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7BD1" id="Text Box 12" o:spid="_x0000_s1034" type="#_x0000_t202" style="position:absolute;margin-left:-7.85pt;margin-top:19pt;width:530pt;height:2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" fillcolor="#5b9bd5" stroked="f" strokeweight=".5pt">
                <v:fill rotate="t" angle="90" focus="100%" type="gradient"/>
                <v:textbox>
                  <w:txbxContent>
                    <w:p w14:paraId="6FCF71D0" w14:textId="69328CE1" w:rsidR="007926E3" w:rsidRPr="007926E3" w:rsidRDefault="007926E3" w:rsidP="007926E3">
                      <w:pPr>
                        <w:jc w:val="center"/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  <w:t>Mahaveer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E0723" wp14:editId="2689A3EA">
                <wp:simplePos x="0" y="0"/>
                <wp:positionH relativeFrom="column">
                  <wp:posOffset>-99695</wp:posOffset>
                </wp:positionH>
                <wp:positionV relativeFrom="paragraph">
                  <wp:posOffset>-266700</wp:posOffset>
                </wp:positionV>
                <wp:extent cx="6350000" cy="457200"/>
                <wp:effectExtent l="0" t="0" r="0" b="0"/>
                <wp:wrapNone/>
                <wp:docPr id="49184896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53F1D59D" w14:textId="082716BD" w:rsidR="007926E3" w:rsidRPr="007926E3" w:rsidRDefault="007926E3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  <w:t xml:space="preserve">EDAX APEX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0723" id="Text Box 11" o:spid="_x0000_s1035" type="#_x0000_t202" style="position:absolute;margin-left:-7.85pt;margin-top:-21pt;width:500pt;height:3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" filled="f" stroked="f" strokeweight=".5pt">
                <v:fill o:detectmouseclick="t"/>
                <v:textbox>
                  <w:txbxContent>
                    <w:p w14:paraId="53F1D59D" w14:textId="082716BD" w:rsidR="007926E3" w:rsidRPr="007926E3" w:rsidRDefault="007926E3">
                      <w:pP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  <w:t xml:space="preserve">EDAX APEX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page" w:horzAnchor="page" w:tblpX="549" w:tblpY="1719"/>
        <w:tblOverlap w:val="never"/>
        <w:tblW w:w="100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409"/>
        <w:gridCol w:w="798"/>
        <w:gridCol w:w="1428"/>
        <w:gridCol w:w="1138"/>
        <w:gridCol w:w="1069"/>
        <w:gridCol w:w="968"/>
        <w:gridCol w:w="968"/>
        <w:gridCol w:w="983"/>
      </w:tblGrid>
      <w:tr w:rsidR="007926E3" w:rsidRPr="007926E3" w14:paraId="25762F99" w14:textId="77777777" w:rsidTr="007926E3">
        <w:trPr>
          <w:tblCellSpacing w:w="15" w:type="dxa"/>
        </w:trPr>
        <w:tc>
          <w:tcPr>
            <w:tcW w:w="0" w:type="auto"/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C5002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proofErr w:type="spellStart"/>
            <w:r w:rsidRPr="007926E3">
              <w:rPr>
                <w:rFonts w:ascii="Arial" w:hAnsi="Arial" w:cs="Arial"/>
                <w:b/>
                <w:bCs/>
                <w:color w:val="000000"/>
                <w:sz w:val="20"/>
              </w:rPr>
              <w:t>eZAF</w:t>
            </w:r>
            <w:proofErr w:type="spellEnd"/>
            <w:r w:rsidRPr="007926E3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 Quant Result - Analysis Uncertainty: 11.48 %</w:t>
            </w:r>
          </w:p>
        </w:tc>
      </w:tr>
      <w:tr w:rsidR="007926E3" w:rsidRPr="007926E3" w14:paraId="537E997A" w14:textId="77777777" w:rsidTr="007926E3">
        <w:trPr>
          <w:tblCellSpacing w:w="15" w:type="dxa"/>
        </w:trPr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CD660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Element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8F9E5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Weight %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77192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MDL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CF4C4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Atomic %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6B27B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Error %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A0A21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Net Int.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347C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4F162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D2C06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</w:t>
            </w:r>
          </w:p>
        </w:tc>
      </w:tr>
      <w:tr w:rsidR="007926E3" w:rsidRPr="007926E3" w14:paraId="069D9FE0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2B91C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O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42E34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52.6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D6239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DFCAC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70.4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335C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10.5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26D87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175.9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0BF4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0.9002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66AC4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0.1518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CAE41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  <w:tr w:rsidR="007926E3" w:rsidRPr="007926E3" w14:paraId="021D67D0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B1376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Mg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693D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1C618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9424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0D3DE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16.2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CD45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10.8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A447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0.9179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1CB5F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0.3288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3C731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1.0071</w:t>
            </w:r>
          </w:p>
        </w:tc>
      </w:tr>
      <w:tr w:rsidR="007926E3" w:rsidRPr="007926E3" w14:paraId="6E0D6E31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45534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Al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5800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11.0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DC970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5A44E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8.7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D1D46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8.0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28F79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128.2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E80AB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0.9218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AF7C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0.4575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0C7CB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1.0079</w:t>
            </w:r>
          </w:p>
        </w:tc>
      </w:tr>
      <w:tr w:rsidR="007926E3" w:rsidRPr="007926E3" w14:paraId="1F5B1E1F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93787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Si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E3F4E8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12.9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75154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7F6AE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9.8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F5205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7.2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A575D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159.0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68AE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0.9255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3BFDDC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0.5104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86CC5F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1.0061</w:t>
            </w:r>
          </w:p>
        </w:tc>
      </w:tr>
      <w:tr w:rsidR="007926E3" w:rsidRPr="007926E3" w14:paraId="758A82BD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9F5B4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Ca L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DD90F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9.8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CF09C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FF45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FF4500"/>
                <w:sz w:val="20"/>
                <w:szCs w:val="20"/>
              </w:rPr>
              <w:t>33.50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77A8B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519A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18.3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6493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31D70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0.8929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D51D0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0.0660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889C7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  <w:tr w:rsidR="007926E3" w:rsidRPr="007926E3" w14:paraId="0A7E922D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678A1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Mn L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EAEF4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A80C9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FF0000"/>
                <w:sz w:val="20"/>
                <w:szCs w:val="20"/>
              </w:rPr>
              <w:t>5.80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0B7710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364B2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86.1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AF03C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EF307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0.9036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E4D73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0.0663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AE22EC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  <w:tr w:rsidR="007926E3" w:rsidRPr="007926E3" w14:paraId="0CA13121" w14:textId="77777777" w:rsidTr="007926E3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A850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Fe L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8EAF6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11.9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C6D17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3.7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207AA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4.5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CC559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13.7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BB0D7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11.1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BE2D9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0.9056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7A8841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0.0859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CA1555" w14:textId="77777777" w:rsidR="007926E3" w:rsidRPr="007926E3" w:rsidRDefault="007926E3" w:rsidP="007926E3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6E3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</w:tbl>
    <w:p w14:paraId="4D98D58C" w14:textId="6965CD32" w:rsidR="007926E3" w:rsidRPr="009D4204" w:rsidRDefault="007926E3" w:rsidP="009D4204"/>
    <w:sectPr w:rsidR="007926E3" w:rsidRPr="009D4204" w:rsidSect="007926E3">
      <w:footerReference w:type="default" r:id="rId10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7C525" w14:textId="77777777" w:rsidR="00E57EA5" w:rsidRDefault="00E57EA5" w:rsidP="0053017F">
      <w:pPr>
        <w:spacing w:after="0" w:line="240" w:lineRule="auto"/>
      </w:pPr>
      <w:r>
        <w:separator/>
      </w:r>
    </w:p>
  </w:endnote>
  <w:endnote w:type="continuationSeparator" w:id="0">
    <w:p w14:paraId="384619E7" w14:textId="77777777" w:rsidR="00E57EA5" w:rsidRDefault="00E57EA5" w:rsidP="00530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20189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E3A1E4" w14:textId="77777777" w:rsidR="0023457B" w:rsidRDefault="002345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20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8C680B1" w14:textId="77777777" w:rsidR="0053017F" w:rsidRDefault="005301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9D554" w14:textId="77777777" w:rsidR="00E57EA5" w:rsidRDefault="00E57EA5" w:rsidP="0053017F">
      <w:pPr>
        <w:spacing w:after="0" w:line="240" w:lineRule="auto"/>
      </w:pPr>
      <w:r>
        <w:separator/>
      </w:r>
    </w:p>
  </w:footnote>
  <w:footnote w:type="continuationSeparator" w:id="0">
    <w:p w14:paraId="0DACD0AA" w14:textId="77777777" w:rsidR="00E57EA5" w:rsidRDefault="00E57EA5" w:rsidP="00530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E3"/>
    <w:rsid w:val="00044274"/>
    <w:rsid w:val="001370E1"/>
    <w:rsid w:val="0023457B"/>
    <w:rsid w:val="004C791E"/>
    <w:rsid w:val="00507EC5"/>
    <w:rsid w:val="0053017F"/>
    <w:rsid w:val="005F47B7"/>
    <w:rsid w:val="00681D82"/>
    <w:rsid w:val="00756274"/>
    <w:rsid w:val="007926E3"/>
    <w:rsid w:val="007B1409"/>
    <w:rsid w:val="007E3E44"/>
    <w:rsid w:val="007F4C75"/>
    <w:rsid w:val="00812D4B"/>
    <w:rsid w:val="008C5230"/>
    <w:rsid w:val="009676EE"/>
    <w:rsid w:val="00975F98"/>
    <w:rsid w:val="009D4204"/>
    <w:rsid w:val="00AD577B"/>
    <w:rsid w:val="00B3515D"/>
    <w:rsid w:val="00BE44C8"/>
    <w:rsid w:val="00C17646"/>
    <w:rsid w:val="00C264CE"/>
    <w:rsid w:val="00C4147B"/>
    <w:rsid w:val="00C4654F"/>
    <w:rsid w:val="00DA21AE"/>
    <w:rsid w:val="00E1664E"/>
    <w:rsid w:val="00E30942"/>
    <w:rsid w:val="00E57EA5"/>
    <w:rsid w:val="00E820BC"/>
    <w:rsid w:val="00E9495A"/>
    <w:rsid w:val="00F83578"/>
    <w:rsid w:val="00FA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FE3359"/>
  <w15:chartTrackingRefBased/>
  <w15:docId w15:val="{371E8892-7C66-446B-A83F-5695FB85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4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7F"/>
  </w:style>
  <w:style w:type="paragraph" w:styleId="Footer">
    <w:name w:val="footer"/>
    <w:basedOn w:val="Normal"/>
    <w:link w:val="FooterChar"/>
    <w:uiPriority w:val="99"/>
    <w:unhideWhenUsed/>
    <w:rsid w:val="0053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7F"/>
  </w:style>
  <w:style w:type="table" w:styleId="TableGrid">
    <w:name w:val="Table Grid"/>
    <w:basedOn w:val="TableNormal"/>
    <w:uiPriority w:val="39"/>
    <w:rsid w:val="00681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681D82"/>
    <w:pPr>
      <w:spacing w:after="0" w:line="240" w:lineRule="auto"/>
    </w:pPr>
    <w:rPr>
      <w:rFonts w:ascii="Times New Roman" w:hAnsi="Times New Roman"/>
      <w:sz w:val="16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5Dark-Accent4">
    <w:name w:val="List Table 5 Dark Accent 4"/>
    <w:basedOn w:val="TableNormal"/>
    <w:uiPriority w:val="50"/>
    <w:rsid w:val="00C264C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681D8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1370E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35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EDAX\APEX\ReportTemplates\auto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autoreport.dotx</Template>
  <TotalTime>1</TotalTime>
  <Pages>2</Pages>
  <Words>91</Words>
  <Characters>358</Characters>
  <Application>Microsoft Office Word</Application>
  <DocSecurity>0</DocSecurity>
  <Lines>77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Report</dc:title>
  <dc:subject/>
  <dc:creator>Edax</dc:creator>
  <cp:keywords/>
  <dc:description/>
  <cp:lastModifiedBy>Edax</cp:lastModifiedBy>
  <cp:revision>1</cp:revision>
  <dcterms:created xsi:type="dcterms:W3CDTF">2025-10-09T05:37:00Z</dcterms:created>
  <dcterms:modified xsi:type="dcterms:W3CDTF">2025-10-09T05:38:00Z</dcterms:modified>
</cp:coreProperties>
</file>