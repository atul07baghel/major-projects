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D1864" w14:textId="1A2F50FC" w:rsidR="00C264CE" w:rsidRDefault="00930682" w:rsidP="009D420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429D6E" wp14:editId="5BEBE6B0">
                <wp:simplePos x="0" y="0"/>
                <wp:positionH relativeFrom="column">
                  <wp:posOffset>154940</wp:posOffset>
                </wp:positionH>
                <wp:positionV relativeFrom="paragraph">
                  <wp:posOffset>6470015</wp:posOffset>
                </wp:positionV>
                <wp:extent cx="6115685" cy="2540000"/>
                <wp:effectExtent l="0" t="0" r="0" b="0"/>
                <wp:wrapNone/>
                <wp:docPr id="18064595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685" cy="25400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15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EAEAF" id="Rectangle 10" o:spid="_x0000_s1026" style="position:absolute;margin-left:12.2pt;margin-top:509.45pt;width:481.55pt;height:20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" stroked="f" strokecolor="#09101d [484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BC0C53" wp14:editId="6D476999">
                <wp:simplePos x="0" y="0"/>
                <wp:positionH relativeFrom="column">
                  <wp:posOffset>615950</wp:posOffset>
                </wp:positionH>
                <wp:positionV relativeFrom="paragraph">
                  <wp:posOffset>1466850</wp:posOffset>
                </wp:positionV>
                <wp:extent cx="5411470" cy="4632697"/>
                <wp:effectExtent l="0" t="0" r="17780" b="15875"/>
                <wp:wrapNone/>
                <wp:docPr id="122286881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411470" cy="4632697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DC44F" id="Rectangle 9" o:spid="_x0000_s1026" style="position:absolute;margin-left:48.5pt;margin-top:115.5pt;width:426.1pt;height:36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" strokecolor="#09101d [484]" strokeweight="1pt">
                <v:fill r:id="rId9" o:title="" recolor="t" rotate="t" type="frame"/>
                <v:path arrowok="t"/>
                <o:lock v:ext="edit" aspectratio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C25E4B" wp14:editId="2D218998">
                <wp:simplePos x="0" y="0"/>
                <wp:positionH relativeFrom="column">
                  <wp:posOffset>1419225</wp:posOffset>
                </wp:positionH>
                <wp:positionV relativeFrom="paragraph">
                  <wp:posOffset>1102995</wp:posOffset>
                </wp:positionV>
                <wp:extent cx="5208270" cy="317500"/>
                <wp:effectExtent l="0" t="0" r="0" b="6350"/>
                <wp:wrapNone/>
                <wp:docPr id="183228295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2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00EBA8AC" w14:textId="7AA85845" w:rsidR="00930682" w:rsidRPr="00930682" w:rsidRDefault="00930682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WB 2.36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25E4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11.75pt;margin-top:86.85pt;width:410.1pt;height: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" filled="f" stroked="f" strokeweight=".5pt">
                <v:fill o:detectmouseclick="t"/>
                <v:textbox>
                  <w:txbxContent>
                    <w:p w14:paraId="00EBA8AC" w14:textId="7AA85845" w:rsidR="00930682" w:rsidRPr="00930682" w:rsidRDefault="00930682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WB 2.36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2AD9E8" wp14:editId="657B5F3A">
                <wp:simplePos x="0" y="0"/>
                <wp:positionH relativeFrom="column">
                  <wp:posOffset>-171450</wp:posOffset>
                </wp:positionH>
                <wp:positionV relativeFrom="paragraph">
                  <wp:posOffset>1093470</wp:posOffset>
                </wp:positionV>
                <wp:extent cx="1247775" cy="317500"/>
                <wp:effectExtent l="0" t="0" r="0" b="6350"/>
                <wp:wrapNone/>
                <wp:docPr id="124499360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6E7FD6D5" w14:textId="49012776" w:rsidR="00930682" w:rsidRPr="00930682" w:rsidRDefault="00930682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Sample 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AD9E8" id="Text Box 7" o:spid="_x0000_s1027" type="#_x0000_t202" style="position:absolute;margin-left:-13.5pt;margin-top:86.1pt;width:98.25pt;height: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" filled="f" stroked="f" strokeweight=".5pt">
                <v:fill o:detectmouseclick="t"/>
                <v:textbox>
                  <w:txbxContent>
                    <w:p w14:paraId="6E7FD6D5" w14:textId="49012776" w:rsidR="00930682" w:rsidRPr="00930682" w:rsidRDefault="00930682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Sample Name: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31CE25" wp14:editId="070E32EA">
                <wp:simplePos x="0" y="0"/>
                <wp:positionH relativeFrom="column">
                  <wp:posOffset>1409700</wp:posOffset>
                </wp:positionH>
                <wp:positionV relativeFrom="paragraph">
                  <wp:posOffset>817245</wp:posOffset>
                </wp:positionV>
                <wp:extent cx="5191125" cy="317500"/>
                <wp:effectExtent l="0" t="0" r="0" b="6350"/>
                <wp:wrapNone/>
                <wp:docPr id="119520548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624D2EF3" w14:textId="46C3F0A8" w:rsidR="00930682" w:rsidRPr="00930682" w:rsidRDefault="00930682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10/9/2025 11:05:29 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1CE25" id="Text Box 6" o:spid="_x0000_s1028" type="#_x0000_t202" style="position:absolute;margin-left:111pt;margin-top:64.35pt;width:408.75pt;height: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" filled="f" stroked="f" strokeweight=".5pt">
                <v:fill o:detectmouseclick="t"/>
                <v:textbox>
                  <w:txbxContent>
                    <w:p w14:paraId="624D2EF3" w14:textId="46C3F0A8" w:rsidR="00930682" w:rsidRPr="00930682" w:rsidRDefault="00930682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10/9/2025 11:05:29 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B9EBAE" wp14:editId="5669A15D">
                <wp:simplePos x="0" y="0"/>
                <wp:positionH relativeFrom="column">
                  <wp:posOffset>-190500</wp:posOffset>
                </wp:positionH>
                <wp:positionV relativeFrom="paragraph">
                  <wp:posOffset>817245</wp:posOffset>
                </wp:positionV>
                <wp:extent cx="1247775" cy="317500"/>
                <wp:effectExtent l="0" t="0" r="0" b="6350"/>
                <wp:wrapNone/>
                <wp:docPr id="13350129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3428E118" w14:textId="2D604726" w:rsidR="00930682" w:rsidRPr="00930682" w:rsidRDefault="00930682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Creation: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9EBAE" id="Text Box 5" o:spid="_x0000_s1029" type="#_x0000_t202" style="position:absolute;margin-left:-15pt;margin-top:64.35pt;width:98.25pt;height: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" filled="f" stroked="f" strokeweight=".5pt">
                <v:fill o:detectmouseclick="t"/>
                <v:textbox>
                  <w:txbxContent>
                    <w:p w14:paraId="3428E118" w14:textId="2D604726" w:rsidR="00930682" w:rsidRPr="00930682" w:rsidRDefault="00930682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Creation: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A56656" wp14:editId="2867C575">
                <wp:simplePos x="0" y="0"/>
                <wp:positionH relativeFrom="column">
                  <wp:posOffset>1400175</wp:posOffset>
                </wp:positionH>
                <wp:positionV relativeFrom="paragraph">
                  <wp:posOffset>560070</wp:posOffset>
                </wp:positionV>
                <wp:extent cx="5246370" cy="317500"/>
                <wp:effectExtent l="0" t="0" r="0" b="6350"/>
                <wp:wrapNone/>
                <wp:docPr id="78717782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63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2819F12A" w14:textId="300ED0F4" w:rsidR="00930682" w:rsidRPr="00930682" w:rsidRDefault="00930682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IIT Indore 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56656" id="Text Box 4" o:spid="_x0000_s1030" type="#_x0000_t202" style="position:absolute;margin-left:110.25pt;margin-top:44.1pt;width:413.1pt;height: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" filled="f" stroked="f" strokeweight=".5pt">
                <v:fill o:detectmouseclick="t"/>
                <v:textbox>
                  <w:txbxContent>
                    <w:p w14:paraId="2819F12A" w14:textId="300ED0F4" w:rsidR="00930682" w:rsidRPr="00930682" w:rsidRDefault="00930682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IIT Indore SIC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8477F3" wp14:editId="61AAE2D9">
                <wp:simplePos x="0" y="0"/>
                <wp:positionH relativeFrom="column">
                  <wp:posOffset>-190500</wp:posOffset>
                </wp:positionH>
                <wp:positionV relativeFrom="paragraph">
                  <wp:posOffset>560070</wp:posOffset>
                </wp:positionV>
                <wp:extent cx="1247775" cy="317500"/>
                <wp:effectExtent l="0" t="0" r="0" b="6350"/>
                <wp:wrapNone/>
                <wp:docPr id="4369841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386CB95B" w14:textId="73CD9BF6" w:rsidR="00930682" w:rsidRPr="00930682" w:rsidRDefault="00930682">
                            <w:pP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4"/>
                              </w:rPr>
                              <w:t>Author: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77F3" id="Text Box 3" o:spid="_x0000_s1031" type="#_x0000_t202" style="position:absolute;margin-left:-15pt;margin-top:44.1pt;width:98.25pt;height: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" filled="f" stroked="f" strokeweight=".5pt">
                <v:fill o:detectmouseclick="t"/>
                <v:textbox>
                  <w:txbxContent>
                    <w:p w14:paraId="386CB95B" w14:textId="73CD9BF6" w:rsidR="00930682" w:rsidRPr="00930682" w:rsidRDefault="00930682">
                      <w:pPr>
                        <w:rPr>
                          <w:rFonts w:ascii="Arial" w:hAnsi="Arial" w:cs="Arial"/>
                          <w:color w:val="00000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4"/>
                        </w:rPr>
                        <w:t>Author: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41A46D" wp14:editId="64E46D54">
                <wp:simplePos x="0" y="0"/>
                <wp:positionH relativeFrom="column">
                  <wp:posOffset>-99695</wp:posOffset>
                </wp:positionH>
                <wp:positionV relativeFrom="paragraph">
                  <wp:posOffset>241300</wp:posOffset>
                </wp:positionV>
                <wp:extent cx="6731000" cy="330200"/>
                <wp:effectExtent l="0" t="0" r="0" b="0"/>
                <wp:wrapNone/>
                <wp:docPr id="12727028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0" cy="330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5B9BD5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13D8167" w14:textId="14EB1B4C" w:rsidR="00930682" w:rsidRPr="00930682" w:rsidRDefault="00930682" w:rsidP="009306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70C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24"/>
                              </w:rPr>
                              <w:t>Mahaveer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A46D" id="Text Box 2" o:spid="_x0000_s1032" type="#_x0000_t202" style="position:absolute;margin-left:-7.85pt;margin-top:19pt;width:530pt;height:2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" fillcolor="#5b9bd5" stroked="f" strokeweight=".5pt">
                <v:fill rotate="t" angle="90" focus="100%" type="gradient"/>
                <v:textbox>
                  <w:txbxContent>
                    <w:p w14:paraId="213D8167" w14:textId="14EB1B4C" w:rsidR="00930682" w:rsidRPr="00930682" w:rsidRDefault="00930682" w:rsidP="00930682">
                      <w:pPr>
                        <w:jc w:val="center"/>
                        <w:rPr>
                          <w:rFonts w:ascii="Arial" w:hAnsi="Arial" w:cs="Arial"/>
                          <w:b/>
                          <w:color w:val="0070C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70C0"/>
                          <w:sz w:val="24"/>
                        </w:rPr>
                        <w:t>Mahaveer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C9CAB1" wp14:editId="4271E967">
                <wp:simplePos x="0" y="0"/>
                <wp:positionH relativeFrom="column">
                  <wp:posOffset>-99695</wp:posOffset>
                </wp:positionH>
                <wp:positionV relativeFrom="paragraph">
                  <wp:posOffset>-266700</wp:posOffset>
                </wp:positionV>
                <wp:extent cx="6350000" cy="457200"/>
                <wp:effectExtent l="0" t="0" r="0" b="0"/>
                <wp:wrapNone/>
                <wp:docPr id="258062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5D1D9256" w14:textId="4DDC584A" w:rsidR="00930682" w:rsidRPr="00930682" w:rsidRDefault="00930682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</w:rPr>
                              <w:t xml:space="preserve">EDAX APEX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CAB1" id="Text Box 1" o:spid="_x0000_s1033" type="#_x0000_t202" style="position:absolute;margin-left:-7.85pt;margin-top:-21pt;width:500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" filled="f" stroked="f" strokeweight=".5pt">
                <v:fill o:detectmouseclick="t"/>
                <v:textbox>
                  <w:txbxContent>
                    <w:p w14:paraId="5D1D9256" w14:textId="4DDC584A" w:rsidR="00930682" w:rsidRPr="00930682" w:rsidRDefault="00930682">
                      <w:pPr>
                        <w:rPr>
                          <w:rFonts w:ascii="Arial" w:hAnsi="Arial" w:cs="Arial"/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70C0"/>
                          <w:sz w:val="40"/>
                        </w:rPr>
                        <w:t xml:space="preserve">EDAX APEX </w:t>
                      </w:r>
                    </w:p>
                  </w:txbxContent>
                </v:textbox>
              </v:shape>
            </w:pict>
          </mc:Fallback>
        </mc:AlternateContent>
      </w:r>
    </w:p>
    <w:p w14:paraId="640D718B" w14:textId="1FB342D7" w:rsidR="00930682" w:rsidRDefault="00930682" w:rsidP="009D4204"/>
    <w:p w14:paraId="3B17F398" w14:textId="77777777" w:rsidR="00930682" w:rsidRDefault="00930682">
      <w:r>
        <w:br w:type="page"/>
      </w:r>
    </w:p>
    <w:p w14:paraId="2531351F" w14:textId="77777777" w:rsidR="00930682" w:rsidRPr="009D4204" w:rsidRDefault="00930682" w:rsidP="009D420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68C316" wp14:editId="17F4DDC5">
                <wp:simplePos x="0" y="0"/>
                <wp:positionH relativeFrom="column">
                  <wp:posOffset>-99695</wp:posOffset>
                </wp:positionH>
                <wp:positionV relativeFrom="paragraph">
                  <wp:posOffset>241300</wp:posOffset>
                </wp:positionV>
                <wp:extent cx="6731000" cy="330200"/>
                <wp:effectExtent l="0" t="0" r="0" b="0"/>
                <wp:wrapNone/>
                <wp:docPr id="108369108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0" cy="3302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5B9BD5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  <a:tileRect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00498DF2" w14:textId="1790788F" w:rsidR="00930682" w:rsidRPr="00930682" w:rsidRDefault="00930682" w:rsidP="009306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70C0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24"/>
                              </w:rPr>
                              <w:t>Mahaveer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8C316" id="Text Box 12" o:spid="_x0000_s1034" type="#_x0000_t202" style="position:absolute;margin-left:-7.85pt;margin-top:19pt;width:530pt;height:2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" fillcolor="#5b9bd5" stroked="f" strokeweight=".5pt">
                <v:fill rotate="t" angle="90" focus="100%" type="gradient"/>
                <v:textbox>
                  <w:txbxContent>
                    <w:p w14:paraId="00498DF2" w14:textId="1790788F" w:rsidR="00930682" w:rsidRPr="00930682" w:rsidRDefault="00930682" w:rsidP="00930682">
                      <w:pPr>
                        <w:jc w:val="center"/>
                        <w:rPr>
                          <w:rFonts w:ascii="Arial" w:hAnsi="Arial" w:cs="Arial"/>
                          <w:b/>
                          <w:color w:val="0070C0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70C0"/>
                          <w:sz w:val="24"/>
                        </w:rPr>
                        <w:t>Mahaveer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8EB56D" wp14:editId="7F838E5D">
                <wp:simplePos x="0" y="0"/>
                <wp:positionH relativeFrom="column">
                  <wp:posOffset>-99695</wp:posOffset>
                </wp:positionH>
                <wp:positionV relativeFrom="paragraph">
                  <wp:posOffset>-266700</wp:posOffset>
                </wp:positionV>
                <wp:extent cx="6350000" cy="457200"/>
                <wp:effectExtent l="0" t="0" r="0" b="0"/>
                <wp:wrapNone/>
                <wp:docPr id="135210178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txbx>
                        <w:txbxContent>
                          <w:p w14:paraId="4642E0AE" w14:textId="450FF21F" w:rsidR="00930682" w:rsidRPr="00930682" w:rsidRDefault="00930682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</w:rPr>
                              <w:t xml:space="preserve">EDAX APEX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EB56D" id="Text Box 11" o:spid="_x0000_s1035" type="#_x0000_t202" style="position:absolute;margin-left:-7.85pt;margin-top:-21pt;width:500pt;height:3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" filled="f" stroked="f" strokeweight=".5pt">
                <v:fill o:detectmouseclick="t"/>
                <v:textbox>
                  <w:txbxContent>
                    <w:p w14:paraId="4642E0AE" w14:textId="450FF21F" w:rsidR="00930682" w:rsidRPr="00930682" w:rsidRDefault="00930682">
                      <w:pPr>
                        <w:rPr>
                          <w:rFonts w:ascii="Arial" w:hAnsi="Arial" w:cs="Arial"/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70C0"/>
                          <w:sz w:val="40"/>
                        </w:rPr>
                        <w:t xml:space="preserve">EDAX APEX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page" w:horzAnchor="page" w:tblpX="549" w:tblpY="1719"/>
        <w:tblOverlap w:val="never"/>
        <w:tblW w:w="100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9"/>
        <w:gridCol w:w="1409"/>
        <w:gridCol w:w="798"/>
        <w:gridCol w:w="1428"/>
        <w:gridCol w:w="1138"/>
        <w:gridCol w:w="1069"/>
        <w:gridCol w:w="968"/>
        <w:gridCol w:w="968"/>
        <w:gridCol w:w="983"/>
      </w:tblGrid>
      <w:tr w:rsidR="00930682" w:rsidRPr="00930682" w14:paraId="0D7E55D9" w14:textId="77777777" w:rsidTr="00930682">
        <w:trPr>
          <w:tblCellSpacing w:w="15" w:type="dxa"/>
        </w:trPr>
        <w:tc>
          <w:tcPr>
            <w:tcW w:w="0" w:type="auto"/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33A644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proofErr w:type="spellStart"/>
            <w:r w:rsidRPr="00930682">
              <w:rPr>
                <w:rFonts w:ascii="Arial" w:hAnsi="Arial" w:cs="Arial"/>
                <w:b/>
                <w:bCs/>
                <w:color w:val="000000"/>
                <w:sz w:val="20"/>
              </w:rPr>
              <w:t>eZAF</w:t>
            </w:r>
            <w:proofErr w:type="spellEnd"/>
            <w:r w:rsidRPr="00930682">
              <w:rPr>
                <w:rFonts w:ascii="Arial" w:hAnsi="Arial" w:cs="Arial"/>
                <w:b/>
                <w:bCs/>
                <w:color w:val="000000"/>
                <w:sz w:val="20"/>
              </w:rPr>
              <w:t xml:space="preserve"> Quant Result - Analysis Uncertainty: 10.78 %</w:t>
            </w:r>
          </w:p>
        </w:tc>
      </w:tr>
      <w:tr w:rsidR="00930682" w:rsidRPr="00930682" w14:paraId="431D58D4" w14:textId="77777777" w:rsidTr="00930682">
        <w:trPr>
          <w:tblCellSpacing w:w="15" w:type="dxa"/>
        </w:trPr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022D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Element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4CCF2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Weight %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A74704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MDL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5C3BE4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Atomic %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72990E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Error %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66984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Net Int.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EC04A6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B4AFE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shd w:val="clear" w:color="auto" w:fill="64B5F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F8C152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</w:t>
            </w:r>
          </w:p>
        </w:tc>
      </w:tr>
      <w:tr w:rsidR="00930682" w:rsidRPr="00930682" w14:paraId="252972AC" w14:textId="77777777" w:rsidTr="00930682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E5A86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O K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9C2F8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52.0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39783C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0.26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C69554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67.5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5B70FD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10.8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0A599A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136.6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1C2B8F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0.9069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BFD2C9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0.1358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062796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1.0000</w:t>
            </w:r>
          </w:p>
        </w:tc>
      </w:tr>
      <w:tr w:rsidR="00930682" w:rsidRPr="00930682" w14:paraId="7B1E3166" w14:textId="77777777" w:rsidTr="00930682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20E768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Mg K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5A6018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52DFE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6248BB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8D178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16.1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CBAD72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9.1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C9B25F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0.9239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CCDD0C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0.3796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48FCFD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1.0102</w:t>
            </w:r>
          </w:p>
        </w:tc>
      </w:tr>
      <w:tr w:rsidR="00930682" w:rsidRPr="00930682" w14:paraId="184C99CE" w14:textId="77777777" w:rsidTr="00930682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5A1ECC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Al K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5C64FB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17.1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9AC819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0.16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FB5BE6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13.2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0140ED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7.0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48AAF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195.6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E91318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0.9276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8E7069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0.5128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7B4D2D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1.0085</w:t>
            </w:r>
          </w:p>
        </w:tc>
      </w:tr>
      <w:tr w:rsidR="00930682" w:rsidRPr="00930682" w14:paraId="2C598AE1" w14:textId="77777777" w:rsidTr="00930682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5413D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Si K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48CFD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15.8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F198DC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0.17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81E651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11.7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6DACAE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7.1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8687C5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171.7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137471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0.9311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7181F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0.5121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154DE1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1.0052</w:t>
            </w:r>
          </w:p>
        </w:tc>
      </w:tr>
      <w:tr w:rsidR="00930682" w:rsidRPr="00930682" w14:paraId="5D18485A" w14:textId="77777777" w:rsidTr="00930682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31A0ED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Ca L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F746A4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10.8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DD14D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FF0000"/>
                <w:sz w:val="20"/>
                <w:szCs w:val="20"/>
              </w:rPr>
              <w:t>50.87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337201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5.6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973F2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19.4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1CDD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0.9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1F95C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0.9000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5812DE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0.0580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D89D5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1.0000</w:t>
            </w:r>
          </w:p>
        </w:tc>
      </w:tr>
      <w:tr w:rsidR="00930682" w:rsidRPr="00930682" w14:paraId="3CB91025" w14:textId="77777777" w:rsidTr="00930682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9C7E50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Mn L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67FD5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2CDC5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FF0000"/>
                <w:sz w:val="20"/>
                <w:szCs w:val="20"/>
              </w:rPr>
              <w:t>7.00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1CCBAA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BE3571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100.0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14ED1E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D9732A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0.9102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23CEE1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0.0650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C43F32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1.0000</w:t>
            </w:r>
          </w:p>
        </w:tc>
      </w:tr>
      <w:tr w:rsidR="00930682" w:rsidRPr="00930682" w14:paraId="407E719B" w14:textId="77777777" w:rsidTr="00930682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AD310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Fe L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E043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3.3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33F6A4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4.98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9AA72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CD27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18.3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242FF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2.7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D0F378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0.9121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1943B3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0.0866</w:t>
            </w:r>
          </w:p>
        </w:tc>
        <w:tc>
          <w:tcPr>
            <w:tcW w:w="0" w:type="auto"/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46DC4E" w14:textId="77777777" w:rsidR="00930682" w:rsidRPr="00930682" w:rsidRDefault="00930682" w:rsidP="00930682">
            <w:pPr>
              <w:spacing w:beforeAutospacing="1" w:afterAutospacing="1" w:line="320" w:lineRule="exac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30682">
              <w:rPr>
                <w:rFonts w:ascii="Arial" w:hAnsi="Arial" w:cs="Arial"/>
                <w:color w:val="000000"/>
                <w:sz w:val="20"/>
                <w:szCs w:val="20"/>
              </w:rPr>
              <w:t>1.0000</w:t>
            </w:r>
          </w:p>
        </w:tc>
      </w:tr>
    </w:tbl>
    <w:p w14:paraId="3984335D" w14:textId="7CC4CE74" w:rsidR="00930682" w:rsidRPr="009D4204" w:rsidRDefault="00930682" w:rsidP="009D4204"/>
    <w:sectPr w:rsidR="00930682" w:rsidRPr="009D4204" w:rsidSect="00930682">
      <w:footerReference w:type="default" r:id="rId10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0315C2" w14:textId="77777777" w:rsidR="00A50022" w:rsidRDefault="00A50022" w:rsidP="0053017F">
      <w:pPr>
        <w:spacing w:after="0" w:line="240" w:lineRule="auto"/>
      </w:pPr>
      <w:r>
        <w:separator/>
      </w:r>
    </w:p>
  </w:endnote>
  <w:endnote w:type="continuationSeparator" w:id="0">
    <w:p w14:paraId="2B70C34F" w14:textId="77777777" w:rsidR="00A50022" w:rsidRDefault="00A50022" w:rsidP="00530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20189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EFFF12" w14:textId="77777777" w:rsidR="0023457B" w:rsidRDefault="002345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420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18F4F0" w14:textId="77777777" w:rsidR="0053017F" w:rsidRDefault="005301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246CF" w14:textId="77777777" w:rsidR="00A50022" w:rsidRDefault="00A50022" w:rsidP="0053017F">
      <w:pPr>
        <w:spacing w:after="0" w:line="240" w:lineRule="auto"/>
      </w:pPr>
      <w:r>
        <w:separator/>
      </w:r>
    </w:p>
  </w:footnote>
  <w:footnote w:type="continuationSeparator" w:id="0">
    <w:p w14:paraId="4E3F8433" w14:textId="77777777" w:rsidR="00A50022" w:rsidRDefault="00A50022" w:rsidP="005301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682"/>
    <w:rsid w:val="00044274"/>
    <w:rsid w:val="001370E1"/>
    <w:rsid w:val="0023457B"/>
    <w:rsid w:val="004C791E"/>
    <w:rsid w:val="00507EC5"/>
    <w:rsid w:val="0053017F"/>
    <w:rsid w:val="005F47B7"/>
    <w:rsid w:val="00681D82"/>
    <w:rsid w:val="006A2603"/>
    <w:rsid w:val="00756274"/>
    <w:rsid w:val="007B1409"/>
    <w:rsid w:val="007E3E44"/>
    <w:rsid w:val="007F4C75"/>
    <w:rsid w:val="00812D4B"/>
    <w:rsid w:val="008C5230"/>
    <w:rsid w:val="00930682"/>
    <w:rsid w:val="009676EE"/>
    <w:rsid w:val="00975F98"/>
    <w:rsid w:val="009D4204"/>
    <w:rsid w:val="00A50022"/>
    <w:rsid w:val="00AD577B"/>
    <w:rsid w:val="00B3515D"/>
    <w:rsid w:val="00BE44C8"/>
    <w:rsid w:val="00C17646"/>
    <w:rsid w:val="00C264CE"/>
    <w:rsid w:val="00C4147B"/>
    <w:rsid w:val="00C4654F"/>
    <w:rsid w:val="00DA21AE"/>
    <w:rsid w:val="00E1664E"/>
    <w:rsid w:val="00E30942"/>
    <w:rsid w:val="00E820BC"/>
    <w:rsid w:val="00F83578"/>
    <w:rsid w:val="00FA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C0653B"/>
  <w15:chartTrackingRefBased/>
  <w15:docId w15:val="{CCDCD2B6-03DB-4637-847C-7CE733A3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4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17F"/>
  </w:style>
  <w:style w:type="paragraph" w:styleId="Footer">
    <w:name w:val="footer"/>
    <w:basedOn w:val="Normal"/>
    <w:link w:val="FooterChar"/>
    <w:uiPriority w:val="99"/>
    <w:unhideWhenUsed/>
    <w:rsid w:val="0053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17F"/>
  </w:style>
  <w:style w:type="table" w:styleId="TableGrid">
    <w:name w:val="Table Grid"/>
    <w:basedOn w:val="TableNormal"/>
    <w:uiPriority w:val="39"/>
    <w:rsid w:val="00681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681D82"/>
    <w:pPr>
      <w:spacing w:after="0" w:line="240" w:lineRule="auto"/>
    </w:pPr>
    <w:rPr>
      <w:rFonts w:ascii="Times New Roman" w:hAnsi="Times New Roman"/>
      <w:sz w:val="16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5Dark-Accent4">
    <w:name w:val="List Table 5 Dark Accent 4"/>
    <w:basedOn w:val="TableNormal"/>
    <w:uiPriority w:val="50"/>
    <w:rsid w:val="00C264C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681D8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1370E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3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EDAX\APEX\ReportTemplates\auto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autoreport.dotx</Template>
  <TotalTime>1</TotalTime>
  <Pages>2</Pages>
  <Words>91</Words>
  <Characters>359</Characters>
  <Application>Microsoft Office Word</Application>
  <DocSecurity>0</DocSecurity>
  <Lines>77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Report</dc:title>
  <dc:subject/>
  <dc:creator>Edax</dc:creator>
  <cp:keywords/>
  <dc:description/>
  <cp:lastModifiedBy>Edax</cp:lastModifiedBy>
  <cp:revision>1</cp:revision>
  <dcterms:created xsi:type="dcterms:W3CDTF">2025-10-09T05:35:00Z</dcterms:created>
  <dcterms:modified xsi:type="dcterms:W3CDTF">2025-10-09T05:36:00Z</dcterms:modified>
</cp:coreProperties>
</file>